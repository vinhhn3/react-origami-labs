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92FF" w14:textId="5DA2BD93" w:rsidR="005F4DA3" w:rsidRDefault="002303AA" w:rsidP="009B78F2">
      <w:pPr>
        <w:pStyle w:val="Heading1"/>
        <w:jc w:val="center"/>
      </w:pPr>
      <w:r>
        <w:t xml:space="preserve">ReactJS - Origami Platform Workshop - Part </w:t>
      </w:r>
      <w:r w:rsidR="00F2396F">
        <w:t>2</w:t>
      </w:r>
    </w:p>
    <w:p w14:paraId="787ED86E" w14:textId="501FF242" w:rsidR="000645E5" w:rsidRDefault="00264339" w:rsidP="00C50061">
      <w:pPr>
        <w:pStyle w:val="Heading2"/>
      </w:pPr>
      <w:r>
        <w:t>Overview</w:t>
      </w:r>
    </w:p>
    <w:p w14:paraId="749DBFF1" w14:textId="0A04BB64" w:rsidR="00264339" w:rsidRDefault="00264339" w:rsidP="00264339"/>
    <w:p w14:paraId="72959E47" w14:textId="07A56959" w:rsidR="00264339" w:rsidRDefault="00264339" w:rsidP="00264339">
      <w:pPr>
        <w:pStyle w:val="Heading3"/>
      </w:pPr>
      <w:r>
        <w:t>First path</w:t>
      </w:r>
    </w:p>
    <w:p w14:paraId="6FC7328B" w14:textId="0DA36EEA" w:rsidR="00350CDC" w:rsidRPr="00350CDC" w:rsidRDefault="00350CDC" w:rsidP="00350CDC">
      <w:proofErr w:type="gramStart"/>
      <w:r w:rsidRPr="00350CDC">
        <w:rPr>
          <w:b/>
          <w:bCs/>
        </w:rPr>
        <w:t>Publications</w:t>
      </w:r>
      <w:proofErr w:type="gramEnd"/>
      <w:r w:rsidRPr="00350CDC">
        <w:rPr>
          <w:b/>
          <w:bCs/>
        </w:rPr>
        <w:t xml:space="preserve"> view</w:t>
      </w:r>
      <w:r>
        <w:t>, which shows all created posts ever.</w:t>
      </w:r>
    </w:p>
    <w:p w14:paraId="04AEC83C" w14:textId="19E6554C" w:rsidR="00264339" w:rsidRDefault="00264339" w:rsidP="00C50061">
      <w:r>
        <w:rPr>
          <w:noProof/>
        </w:rPr>
        <w:drawing>
          <wp:inline distT="0" distB="0" distL="0" distR="0" wp14:anchorId="49867F3E" wp14:editId="44523E22">
            <wp:extent cx="5972810" cy="5213350"/>
            <wp:effectExtent l="19050" t="19050" r="2794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0"/>
                    <a:stretch/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FD55" w14:textId="549D6C9C" w:rsidR="00350CDC" w:rsidRDefault="00350CDC" w:rsidP="00C50061"/>
    <w:p w14:paraId="365C887F" w14:textId="315B3249" w:rsidR="00350CDC" w:rsidRDefault="00656DB6" w:rsidP="00C5006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06698E" wp14:editId="12A4E60D">
                <wp:simplePos x="0" y="0"/>
                <wp:positionH relativeFrom="margin">
                  <wp:align>right</wp:align>
                </wp:positionH>
                <wp:positionV relativeFrom="paragraph">
                  <wp:posOffset>3787140</wp:posOffset>
                </wp:positionV>
                <wp:extent cx="5959475" cy="1404620"/>
                <wp:effectExtent l="0" t="0" r="22225" b="2794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9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D98EB" w14:textId="5009CA20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.Main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23603F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E5E7F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A5CA52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F383E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BB2639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A3D8B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BDF98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h1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819FB4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7CA4A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6A7836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684B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0C96E67" w14:textId="229C1DA5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0669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8.05pt;margin-top:298.2pt;width:469.2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">
                <v:textbox style="mso-fit-shape-to-text:t">
                  <w:txbxContent>
                    <w:p w14:paraId="2E7D98EB" w14:textId="5009CA20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.Main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23603F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E5E7F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A5CA52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F383E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BB2639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A3D8B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BDF98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h1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819FB4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7CA4A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6A7836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684B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0C96E67" w14:textId="229C1DA5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2FFC90EA" wp14:editId="58E9BB47">
            <wp:extent cx="5972810" cy="34988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63D" w14:textId="6A17E28D" w:rsidR="00656DB6" w:rsidRDefault="00656DB6" w:rsidP="00C50061"/>
    <w:p w14:paraId="326788A6" w14:textId="671AC39B" w:rsidR="00264339" w:rsidRDefault="00264339" w:rsidP="00264339">
      <w:pPr>
        <w:pStyle w:val="Heading3"/>
      </w:pPr>
      <w:r>
        <w:t>Second path</w:t>
      </w:r>
    </w:p>
    <w:p w14:paraId="08CF0287" w14:textId="62EF79D5" w:rsidR="00BA5EF1" w:rsidRPr="00BA5EF1" w:rsidRDefault="00BA5EF1" w:rsidP="00BA5EF1">
      <w:r>
        <w:rPr>
          <w:b/>
          <w:bCs/>
        </w:rPr>
        <w:t xml:space="preserve">Share your </w:t>
      </w:r>
      <w:proofErr w:type="gramStart"/>
      <w:r>
        <w:rPr>
          <w:b/>
          <w:bCs/>
        </w:rPr>
        <w:t>thoughts</w:t>
      </w:r>
      <w:proofErr w:type="gramEnd"/>
      <w:r w:rsidRPr="00BA5EF1">
        <w:rPr>
          <w:b/>
          <w:bCs/>
        </w:rPr>
        <w:t xml:space="preserve"> view</w:t>
      </w:r>
      <w:r>
        <w:rPr>
          <w:b/>
          <w:bCs/>
        </w:rPr>
        <w:t>,</w:t>
      </w:r>
      <w:r>
        <w:t xml:space="preserve"> where the user can see the </w:t>
      </w:r>
      <w:proofErr w:type="spellStart"/>
      <w:r>
        <w:t>textarea</w:t>
      </w:r>
      <w:proofErr w:type="spellEnd"/>
      <w:r>
        <w:t xml:space="preserve"> where the post will be created and the last 3 posts ever.</w:t>
      </w:r>
    </w:p>
    <w:p w14:paraId="1A0CB3F2" w14:textId="04995CE9" w:rsidR="00656DB6" w:rsidRDefault="00264339" w:rsidP="00264339">
      <w:r>
        <w:rPr>
          <w:noProof/>
        </w:rPr>
        <w:lastRenderedPageBreak/>
        <w:drawing>
          <wp:inline distT="0" distB="0" distL="0" distR="0" wp14:anchorId="18683C14" wp14:editId="1CF7D98F">
            <wp:extent cx="5972810" cy="427990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"/>
                    <a:stretch/>
                  </pic:blipFill>
                  <pic:spPr bwMode="auto">
                    <a:xfrm>
                      <a:off x="0" y="0"/>
                      <a:ext cx="5972810" cy="4279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DE5A" w14:textId="360A8DD6" w:rsidR="00350CDC" w:rsidRDefault="00350CDC" w:rsidP="00264339">
      <w:r>
        <w:rPr>
          <w:noProof/>
        </w:rPr>
        <w:drawing>
          <wp:inline distT="0" distB="0" distL="0" distR="0" wp14:anchorId="3604F180" wp14:editId="2E261979">
            <wp:extent cx="3526413" cy="33954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248" cy="34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B98" w14:textId="601D77DA" w:rsidR="00656DB6" w:rsidRDefault="00656DB6" w:rsidP="002643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D1C9C8" wp14:editId="5EB15212">
                <wp:simplePos x="0" y="0"/>
                <wp:positionH relativeFrom="margin">
                  <wp:posOffset>365760</wp:posOffset>
                </wp:positionH>
                <wp:positionV relativeFrom="paragraph">
                  <wp:posOffset>1270</wp:posOffset>
                </wp:positionV>
                <wp:extent cx="5313680" cy="1404620"/>
                <wp:effectExtent l="0" t="0" r="20320" b="2794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0552" w14:textId="3C93EEB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22305D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4A4B87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E467F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FF061A" w14:textId="303B104F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F99EE2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textarea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F5359A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40%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BA2B70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C54684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D31325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resize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3666AE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B2044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10vh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00357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B392A9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B22F7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85BE5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4D5601" w14:textId="64ED7C5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6E93CE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CD3503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1B98BC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63408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534A4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7%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A7014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4E875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4E7198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0CA2A0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BA2E6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F93B8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121B89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9A92DBC" w14:textId="05C8070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4C6FD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button:hover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16B96B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78113B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DE204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D894A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3A3AAEC" w14:textId="529CAD12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8E0EA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78EA83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6D77A6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2E2057" w14:textId="123AA29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1C9C8" id="_x0000_s1027" type="#_x0000_t202" style="position:absolute;margin-left:28.8pt;margin-top:.1pt;width:418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">
                <v:textbox style="mso-fit-shape-to-text:t">
                  <w:txbxContent>
                    <w:p w14:paraId="76D20552" w14:textId="3C93EEB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22305D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4A4B87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E467F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FF061A" w14:textId="303B104F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F99EE2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textarea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F5359A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40%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BA2B70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C54684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D31325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resize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3666AE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B2044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10vh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00357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B392A9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B22F7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85BE5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4D5601" w14:textId="64ED7C5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6E93CE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CD3503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1B98BC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63408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534A4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7%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A7014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4E875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4E7198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0CA2A0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BA2E6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F93B8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121B89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9A92DBC" w14:textId="05C8070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4C6FD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button:hover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16B96B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78113B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DE204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D894A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3A3AAEC" w14:textId="529CAD12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8E0EA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78EA83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6D77A6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2E2057" w14:textId="123AA29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70DDF" w14:textId="54A7F743" w:rsidR="00656DB6" w:rsidRDefault="00656DB6" w:rsidP="00264339"/>
    <w:p w14:paraId="30BC9DBD" w14:textId="77777777" w:rsidR="00656DB6" w:rsidRDefault="00656DB6" w:rsidP="00264339"/>
    <w:p w14:paraId="4DF0299A" w14:textId="3E94DC75" w:rsidR="00656DB6" w:rsidRDefault="00656DB6" w:rsidP="00264339"/>
    <w:p w14:paraId="6FDA4CB1" w14:textId="6C412A6C" w:rsidR="00656DB6" w:rsidRDefault="00656DB6" w:rsidP="00264339"/>
    <w:p w14:paraId="1B055C9C" w14:textId="37BE8B63" w:rsidR="00656DB6" w:rsidRDefault="00656DB6" w:rsidP="00264339"/>
    <w:p w14:paraId="23F63014" w14:textId="77777777" w:rsidR="00656DB6" w:rsidRDefault="00656DB6" w:rsidP="00264339"/>
    <w:p w14:paraId="21FC85AC" w14:textId="1821CB01" w:rsidR="00264339" w:rsidRDefault="00264339" w:rsidP="00264339">
      <w:pPr>
        <w:pStyle w:val="Heading3"/>
      </w:pPr>
      <w:r>
        <w:t>Third path</w:t>
      </w:r>
    </w:p>
    <w:p w14:paraId="6375AB0B" w14:textId="3F027865" w:rsidR="00BA5EF1" w:rsidRPr="00BA5EF1" w:rsidRDefault="00BA5EF1" w:rsidP="00BA5EF1">
      <w:r w:rsidRPr="00BA5EF1">
        <w:rPr>
          <w:b/>
          <w:bCs/>
        </w:rPr>
        <w:t>Register</w:t>
      </w:r>
      <w:r>
        <w:t xml:space="preserve"> </w:t>
      </w:r>
      <w:r w:rsidRPr="00BA5EF1">
        <w:rPr>
          <w:b/>
          <w:bCs/>
        </w:rPr>
        <w:t>view</w:t>
      </w:r>
      <w:r>
        <w:t>, where the users will be registered.</w:t>
      </w:r>
    </w:p>
    <w:p w14:paraId="16D92E1F" w14:textId="4ABA3347" w:rsidR="00264339" w:rsidRDefault="00264339" w:rsidP="00264339">
      <w:r>
        <w:rPr>
          <w:noProof/>
        </w:rPr>
        <w:lastRenderedPageBreak/>
        <w:drawing>
          <wp:inline distT="0" distB="0" distL="0" distR="0" wp14:anchorId="0CF0A204" wp14:editId="000C8299">
            <wp:extent cx="5972810" cy="4152900"/>
            <wp:effectExtent l="19050" t="19050" r="2794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2"/>
                    <a:stretch/>
                  </pic:blipFill>
                  <pic:spPr bwMode="auto">
                    <a:xfrm>
                      <a:off x="0" y="0"/>
                      <a:ext cx="5972810" cy="4152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F532" w14:textId="0424C7FE" w:rsidR="00350CDC" w:rsidRDefault="00350CDC" w:rsidP="00264339">
      <w:r>
        <w:rPr>
          <w:noProof/>
        </w:rPr>
        <w:lastRenderedPageBreak/>
        <w:drawing>
          <wp:inline distT="0" distB="0" distL="0" distR="0" wp14:anchorId="121912CC" wp14:editId="66F2E670">
            <wp:extent cx="3314700" cy="4124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E890" w14:textId="14DB829B" w:rsidR="00264339" w:rsidRDefault="00264339" w:rsidP="00264339"/>
    <w:p w14:paraId="442E3160" w14:textId="5CD18B17" w:rsidR="00264339" w:rsidRDefault="00264339" w:rsidP="00264339">
      <w:pPr>
        <w:pStyle w:val="Heading3"/>
      </w:pPr>
      <w:r>
        <w:t>Fourth path</w:t>
      </w:r>
    </w:p>
    <w:p w14:paraId="6DD1DE60" w14:textId="59E8A598" w:rsidR="00BA5EF1" w:rsidRPr="00BA5EF1" w:rsidRDefault="00BA5EF1" w:rsidP="00BA5EF1">
      <w:r w:rsidRPr="00BA5EF1">
        <w:rPr>
          <w:b/>
          <w:bCs/>
        </w:rPr>
        <w:t>Login</w:t>
      </w:r>
      <w:r>
        <w:t xml:space="preserve"> </w:t>
      </w:r>
      <w:r w:rsidRPr="00BA5EF1">
        <w:rPr>
          <w:b/>
          <w:bCs/>
        </w:rPr>
        <w:t>view</w:t>
      </w:r>
      <w:r>
        <w:t>, where the users will be logged.</w:t>
      </w:r>
    </w:p>
    <w:p w14:paraId="13C92595" w14:textId="1E189894" w:rsidR="00264339" w:rsidRDefault="00264339" w:rsidP="00264339">
      <w:r>
        <w:rPr>
          <w:noProof/>
        </w:rPr>
        <w:lastRenderedPageBreak/>
        <w:drawing>
          <wp:inline distT="0" distB="0" distL="0" distR="0" wp14:anchorId="1175C0C0" wp14:editId="2294EC61">
            <wp:extent cx="5972810" cy="4159250"/>
            <wp:effectExtent l="19050" t="19050" r="2794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8"/>
                    <a:stretch/>
                  </pic:blipFill>
                  <pic:spPr bwMode="auto">
                    <a:xfrm>
                      <a:off x="0" y="0"/>
                      <a:ext cx="5972810" cy="4159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0F525" w14:textId="77777777" w:rsidR="00656DB6" w:rsidRDefault="00656DB6" w:rsidP="00264339"/>
    <w:p w14:paraId="30A23B1C" w14:textId="18019D58" w:rsidR="00656DB6" w:rsidRDefault="00656DB6" w:rsidP="002643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E2D275" wp14:editId="4B7D10FD">
                <wp:simplePos x="0" y="0"/>
                <wp:positionH relativeFrom="column">
                  <wp:posOffset>423545</wp:posOffset>
                </wp:positionH>
                <wp:positionV relativeFrom="paragraph">
                  <wp:posOffset>404495</wp:posOffset>
                </wp:positionV>
                <wp:extent cx="4124325" cy="5946775"/>
                <wp:effectExtent l="0" t="0" r="2857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594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16C8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.Login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,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.Register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2DCA33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56DAB8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B5B19C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F82A0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702C0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1955BCE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.form-control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093D5C0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1FFB4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B6FC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BEF3A6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5EEB97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24F000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03F969E" w14:textId="236D4C0B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label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8220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float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left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23380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32998D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right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D88B2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76023D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E4C284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AB119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71C21F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4F79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D07AB6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A47C6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4BB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ADA13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21A3E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549A392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form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3B8F4B6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4DB8F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7A47AF" w14:textId="330AF759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D275" id="_x0000_s1028" type="#_x0000_t202" style="position:absolute;margin-left:33.35pt;margin-top:31.85pt;width:324.75pt;height:4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">
                <v:textbox>
                  <w:txbxContent>
                    <w:p w14:paraId="42F16C8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.Login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,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.Register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2DCA33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56DAB8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B5B19C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F82A0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702C0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1955BCE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.form-control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093D5C0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1FFB4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B6FC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BEF3A6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5EEB97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24F000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03F969E" w14:textId="236D4C0B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label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8220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float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left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23380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32998D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right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D88B2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76023D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E4C284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AB119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71C21F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4F79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D07AB6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A47C6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4BB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ADA13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21A3E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549A392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form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3B8F4B6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4DB8F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7A47AF" w14:textId="330AF759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Use these </w:t>
      </w:r>
      <w:r w:rsidRPr="00656DB6">
        <w:rPr>
          <w:b/>
          <w:bCs/>
        </w:rPr>
        <w:t>styles</w:t>
      </w:r>
      <w:r>
        <w:t xml:space="preserve"> for </w:t>
      </w:r>
      <w:r w:rsidRPr="00656DB6">
        <w:rPr>
          <w:b/>
          <w:bCs/>
        </w:rPr>
        <w:t>Login</w:t>
      </w:r>
      <w:r>
        <w:t xml:space="preserve"> and </w:t>
      </w:r>
      <w:r w:rsidRPr="00656DB6">
        <w:rPr>
          <w:b/>
          <w:bCs/>
        </w:rPr>
        <w:t>Register</w:t>
      </w:r>
      <w:r>
        <w:t xml:space="preserve"> </w:t>
      </w:r>
      <w:r w:rsidRPr="00656DB6">
        <w:rPr>
          <w:b/>
          <w:bCs/>
        </w:rPr>
        <w:t>view</w:t>
      </w:r>
      <w:r>
        <w:rPr>
          <w:b/>
          <w:bCs/>
        </w:rPr>
        <w:t>s</w:t>
      </w:r>
    </w:p>
    <w:p w14:paraId="60910F3E" w14:textId="1F8A4912" w:rsidR="00350CDC" w:rsidRDefault="00350CDC" w:rsidP="00264339">
      <w:r>
        <w:rPr>
          <w:noProof/>
        </w:rPr>
        <w:lastRenderedPageBreak/>
        <w:drawing>
          <wp:inline distT="0" distB="0" distL="0" distR="0" wp14:anchorId="17220BB0" wp14:editId="10271D3E">
            <wp:extent cx="3267075" cy="3495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8074" w14:textId="4E284A67" w:rsidR="00264339" w:rsidRDefault="00264339" w:rsidP="00264339">
      <w:pPr>
        <w:pStyle w:val="Heading3"/>
      </w:pPr>
      <w:r>
        <w:t>Fifth path</w:t>
      </w:r>
    </w:p>
    <w:p w14:paraId="7ABB2A21" w14:textId="77650CDD" w:rsidR="00BA5EF1" w:rsidRPr="00BA5EF1" w:rsidRDefault="00BA5EF1" w:rsidP="00BA5EF1">
      <w:r w:rsidRPr="00BA5EF1">
        <w:rPr>
          <w:b/>
          <w:bCs/>
        </w:rPr>
        <w:t>Profile</w:t>
      </w:r>
      <w:r>
        <w:t xml:space="preserve"> </w:t>
      </w:r>
      <w:r w:rsidRPr="00BA5EF1">
        <w:rPr>
          <w:b/>
          <w:bCs/>
        </w:rPr>
        <w:t>view</w:t>
      </w:r>
      <w:r>
        <w:t>, where the user can see his own account information and his top 3 recent posts.</w:t>
      </w:r>
    </w:p>
    <w:p w14:paraId="477DE46A" w14:textId="69F44690" w:rsidR="00264339" w:rsidRDefault="000E03E5" w:rsidP="00264339">
      <w:r>
        <w:rPr>
          <w:noProof/>
        </w:rPr>
        <w:lastRenderedPageBreak/>
        <w:drawing>
          <wp:inline distT="0" distB="0" distL="0" distR="0" wp14:anchorId="59984637" wp14:editId="713EBB24">
            <wp:extent cx="5530771" cy="4394200"/>
            <wp:effectExtent l="19050" t="19050" r="13335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9"/>
                    <a:stretch/>
                  </pic:blipFill>
                  <pic:spPr bwMode="auto">
                    <a:xfrm>
                      <a:off x="0" y="0"/>
                      <a:ext cx="5536603" cy="43988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38066" w14:textId="0F4A81D6" w:rsidR="00656DB6" w:rsidRDefault="000E03E5" w:rsidP="00BA5EF1">
      <w:r>
        <w:rPr>
          <w:noProof/>
        </w:rPr>
        <w:lastRenderedPageBreak/>
        <w:drawing>
          <wp:inline distT="0" distB="0" distL="0" distR="0" wp14:anchorId="24A0C95F" wp14:editId="578E75D0">
            <wp:extent cx="5330916" cy="3683178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9602" cy="3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1C24" w14:textId="0FC8AE94" w:rsidR="00BA5EF1" w:rsidRDefault="00BA5EF1" w:rsidP="00BA5EF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DE1C57" wp14:editId="3DC98BA3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4156075" cy="1404620"/>
                <wp:effectExtent l="0" t="0" r="15875" b="2222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D1C8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7C902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B326F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6E9F8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8F4868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DA499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2C46813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7D921B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FEFE696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max-width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265px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6DF8A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2E9420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96460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096BA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.personal-info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574FD0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41CCBD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FC3E092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88B447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1CE53C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711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4563E5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1519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6C3CF1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ED93C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4A357E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F30F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AC03D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271CDD6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65662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20D6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47928" w14:textId="6D7922E8" w:rsidR="00BA5EF1" w:rsidRDefault="00BA5E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DE1C57" id="_x0000_s1029" type="#_x0000_t202" style="position:absolute;margin-left:0;margin-top:14.3pt;width:327.2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">
                <v:textbox style="mso-fit-shape-to-text:t">
                  <w:txbxContent>
                    <w:p w14:paraId="5B3D1C8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7C902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B326F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6E9F8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8F4868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DA499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2C46813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7D921B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FEFE696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max-width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265px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6DF8A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2E9420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96460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096BA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.personal-info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574FD0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41CCBD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FC3E092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88B447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1CE53C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711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4563E5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1519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6C3CF1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ED93C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4A357E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F30F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AC03D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271CDD6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65662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20D6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47928" w14:textId="6D7922E8" w:rsidR="00BA5EF1" w:rsidRDefault="00BA5EF1"/>
                  </w:txbxContent>
                </v:textbox>
                <w10:wrap type="square" anchorx="margin"/>
              </v:shape>
            </w:pict>
          </mc:Fallback>
        </mc:AlternateContent>
      </w:r>
    </w:p>
    <w:p w14:paraId="53A1EA48" w14:textId="77777777" w:rsidR="00BA5EF1" w:rsidRDefault="00BA5EF1" w:rsidP="00BA5EF1"/>
    <w:p w14:paraId="41D7B70A" w14:textId="77777777" w:rsidR="00BA5EF1" w:rsidRDefault="00BA5EF1" w:rsidP="00BA5EF1"/>
    <w:p w14:paraId="0B44B751" w14:textId="77777777" w:rsidR="00BA5EF1" w:rsidRDefault="00BA5EF1" w:rsidP="00BA5EF1"/>
    <w:p w14:paraId="41CB2849" w14:textId="77777777" w:rsidR="00BA5EF1" w:rsidRDefault="00BA5EF1" w:rsidP="00BA5EF1"/>
    <w:p w14:paraId="787A7CF1" w14:textId="77777777" w:rsidR="00BA5EF1" w:rsidRDefault="00BA5EF1" w:rsidP="00BA5EF1"/>
    <w:p w14:paraId="386396FB" w14:textId="36FF8097" w:rsidR="00BA5EF1" w:rsidRDefault="00BA5EF1" w:rsidP="00BA5EF1"/>
    <w:p w14:paraId="02F4EAD0" w14:textId="0654DD16" w:rsidR="00BA5EF1" w:rsidRDefault="00BA5EF1" w:rsidP="00BA5EF1"/>
    <w:p w14:paraId="00B25A15" w14:textId="553676DF" w:rsidR="00BA5EF1" w:rsidRDefault="00BA5EF1" w:rsidP="00BA5EF1"/>
    <w:p w14:paraId="257B3F67" w14:textId="043C1110" w:rsidR="00BA5EF1" w:rsidRDefault="00BA5EF1" w:rsidP="00BA5EF1"/>
    <w:p w14:paraId="0F674099" w14:textId="0725E063" w:rsidR="00BA5EF1" w:rsidRDefault="00BA5EF1" w:rsidP="00BA5EF1"/>
    <w:p w14:paraId="531DEF49" w14:textId="3E719BA3" w:rsidR="00BA5EF1" w:rsidRDefault="00BA5EF1" w:rsidP="00BA5EF1"/>
    <w:p w14:paraId="276C8712" w14:textId="098682A0" w:rsidR="00BA5EF1" w:rsidRDefault="00BA5EF1" w:rsidP="00BA5EF1"/>
    <w:p w14:paraId="084DF9BD" w14:textId="32727152" w:rsidR="00BA5EF1" w:rsidRDefault="00BA5EF1" w:rsidP="00BA5EF1"/>
    <w:p w14:paraId="6B723053" w14:textId="16B4E2AE" w:rsidR="00BA5EF1" w:rsidRDefault="00BA5EF1" w:rsidP="00BA5EF1"/>
    <w:p w14:paraId="3468F0DF" w14:textId="38ED75AD" w:rsidR="00BA5EF1" w:rsidRDefault="00BA5EF1" w:rsidP="00BA5EF1"/>
    <w:p w14:paraId="08C83F73" w14:textId="0536CAD7" w:rsidR="00BA5EF1" w:rsidRDefault="00BA5EF1" w:rsidP="00BA5EF1"/>
    <w:p w14:paraId="22104617" w14:textId="655DABBB" w:rsidR="00BA5EF1" w:rsidRDefault="00BA5EF1" w:rsidP="00BA5EF1"/>
    <w:p w14:paraId="55921ACB" w14:textId="611AD33B" w:rsidR="00BA5EF1" w:rsidRDefault="00BA5EF1" w:rsidP="00BA5EF1"/>
    <w:p w14:paraId="5D267771" w14:textId="27C1114E" w:rsidR="00BA5EF1" w:rsidRDefault="00BA5EF1" w:rsidP="00BA5EF1"/>
    <w:p w14:paraId="623C5D7E" w14:textId="3D3B5CC6" w:rsidR="00BA5EF1" w:rsidRDefault="00BA5EF1" w:rsidP="00BA5EF1"/>
    <w:p w14:paraId="2962DF30" w14:textId="5119044F" w:rsidR="00BA5EF1" w:rsidRDefault="00BA5EF1" w:rsidP="00BA5EF1"/>
    <w:p w14:paraId="47C73CAA" w14:textId="416F2A29" w:rsidR="00BA5EF1" w:rsidRDefault="00BA5EF1" w:rsidP="00BA5EF1"/>
    <w:p w14:paraId="60B15004" w14:textId="0D57A397" w:rsidR="00BA5EF1" w:rsidRDefault="00BA5EF1" w:rsidP="00BA5EF1"/>
    <w:p w14:paraId="762B8E2D" w14:textId="7FFA48A2" w:rsidR="00BA5EF1" w:rsidRDefault="00BA5EF1" w:rsidP="00BA5EF1"/>
    <w:p w14:paraId="3FC16B75" w14:textId="7A44440A" w:rsidR="00BA5EF1" w:rsidRDefault="00BA5EF1" w:rsidP="00BA5EF1"/>
    <w:p w14:paraId="27F319FD" w14:textId="3438B72F" w:rsidR="00BA5EF1" w:rsidRDefault="00BA5EF1" w:rsidP="00BA5EF1"/>
    <w:p w14:paraId="7ED8495B" w14:textId="77777777" w:rsidR="00BA5EF1" w:rsidRDefault="00BA5EF1" w:rsidP="00BA5EF1"/>
    <w:p w14:paraId="50B2EE54" w14:textId="0297F952" w:rsidR="00264339" w:rsidRDefault="00264339" w:rsidP="00264339">
      <w:pPr>
        <w:pStyle w:val="Heading3"/>
      </w:pPr>
      <w:r>
        <w:lastRenderedPageBreak/>
        <w:t>Sixth path</w:t>
      </w:r>
    </w:p>
    <w:p w14:paraId="1B44835A" w14:textId="56D4CFF9" w:rsidR="00BA5EF1" w:rsidRPr="00BA5EF1" w:rsidRDefault="00BA5EF1" w:rsidP="00BA5EF1">
      <w:r w:rsidRPr="00BA5EF1">
        <w:rPr>
          <w:b/>
          <w:bCs/>
        </w:rPr>
        <w:t xml:space="preserve">404 </w:t>
      </w:r>
      <w:proofErr w:type="gramStart"/>
      <w:r w:rsidRPr="00BA5EF1">
        <w:rPr>
          <w:b/>
          <w:bCs/>
        </w:rPr>
        <w:t>view</w:t>
      </w:r>
      <w:proofErr w:type="gramEnd"/>
      <w:r>
        <w:rPr>
          <w:b/>
          <w:bCs/>
        </w:rPr>
        <w:t xml:space="preserve"> for any invalid path.</w:t>
      </w:r>
    </w:p>
    <w:p w14:paraId="1DCE5473" w14:textId="4519E5AD" w:rsidR="00264339" w:rsidRDefault="00264339" w:rsidP="00264339">
      <w:r>
        <w:rPr>
          <w:noProof/>
        </w:rPr>
        <w:drawing>
          <wp:inline distT="0" distB="0" distL="0" distR="0" wp14:anchorId="38C491A9" wp14:editId="27BD0E1E">
            <wp:extent cx="5972810" cy="4178300"/>
            <wp:effectExtent l="19050" t="19050" r="2794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"/>
                    <a:stretch/>
                  </pic:blipFill>
                  <pic:spPr bwMode="auto">
                    <a:xfrm>
                      <a:off x="0" y="0"/>
                      <a:ext cx="5972810" cy="4178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00C2" w14:textId="58BBD52B" w:rsidR="00350CDC" w:rsidRDefault="00656DB6" w:rsidP="002643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C76A6A" wp14:editId="254AFBFB">
                <wp:simplePos x="0" y="0"/>
                <wp:positionH relativeFrom="column">
                  <wp:posOffset>3505067</wp:posOffset>
                </wp:positionH>
                <wp:positionV relativeFrom="paragraph">
                  <wp:posOffset>5049</wp:posOffset>
                </wp:positionV>
                <wp:extent cx="2160905" cy="2116455"/>
                <wp:effectExtent l="0" t="0" r="10795" b="171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211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52CB1" w14:textId="46094B5E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C4042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83ECF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CA12E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1225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0E050C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4888D4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445ED14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250px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490ABC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1AB0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1F4B42" w14:textId="514F8A8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76A6A" id="_x0000_s1030" type="#_x0000_t202" style="position:absolute;margin-left:276pt;margin-top:.4pt;width:170.15pt;height:166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">
                <v:textbox>
                  <w:txbxContent>
                    <w:p w14:paraId="2A752CB1" w14:textId="46094B5E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C4042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83ECF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CA12E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1225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0E050C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4888D4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445ED14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250px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490ABC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1AB0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1F4B42" w14:textId="514F8A8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00A0EB73" wp14:editId="53B2A5DC">
            <wp:extent cx="3376246" cy="1439988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68" cy="14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55AD" w14:textId="32FEC2DD" w:rsidR="00656DB6" w:rsidRDefault="00656DB6" w:rsidP="00264339"/>
    <w:p w14:paraId="17ED9F6E" w14:textId="1209F6F9" w:rsidR="00656DB6" w:rsidRDefault="00656DB6" w:rsidP="00264339"/>
    <w:p w14:paraId="23546C8A" w14:textId="2270431F" w:rsidR="00656DB6" w:rsidRDefault="00656DB6" w:rsidP="00264339"/>
    <w:p w14:paraId="0F9F6C0F" w14:textId="72013212" w:rsidR="00656DB6" w:rsidRDefault="00656DB6" w:rsidP="00264339"/>
    <w:p w14:paraId="547EB0FA" w14:textId="77777777" w:rsidR="00656DB6" w:rsidRDefault="00656DB6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19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0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</w:t>
      </w:r>
      <w:proofErr w:type="spellStart"/>
      <w:r w:rsidRPr="00100C99">
        <w:rPr>
          <w:b/>
        </w:rPr>
        <w:t>objectId</w:t>
      </w:r>
      <w:proofErr w:type="spellEnd"/>
      <w:r w:rsidRPr="00100C99">
        <w:rPr>
          <w:b/>
        </w:rPr>
        <w:t>)</w:t>
      </w:r>
      <w:r>
        <w:t xml:space="preserve">. </w:t>
      </w:r>
    </w:p>
    <w:p w14:paraId="6FB8C9E1" w14:textId="470190A6" w:rsidR="00264339" w:rsidRDefault="00B10EF1" w:rsidP="00350CDC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</w:t>
      </w:r>
      <w:proofErr w:type="spellStart"/>
      <w:r w:rsidRPr="00100C99">
        <w:rPr>
          <w:b/>
        </w:rPr>
        <w:t>mongoimport</w:t>
      </w:r>
      <w:proofErr w:type="spellEnd"/>
      <w:r w:rsidRPr="00100C99">
        <w:rPr>
          <w:b/>
        </w:rPr>
        <w:t>"</w:t>
      </w:r>
      <w:r>
        <w:t xml:space="preserve"> to </w:t>
      </w:r>
      <w:hyperlink r:id="rId21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2DEA4CC8" w14:textId="77777777" w:rsidR="00EC195D" w:rsidRDefault="00EC195D" w:rsidP="00EC195D">
      <w:pPr>
        <w:pStyle w:val="Heading3"/>
      </w:pPr>
      <w:r>
        <w:t>Server</w:t>
      </w:r>
    </w:p>
    <w:p w14:paraId="10906FB3" w14:textId="77777777" w:rsidR="00EC195D" w:rsidRDefault="00EC195D" w:rsidP="00EC195D">
      <w:r>
        <w:t xml:space="preserve">The server will listen on port </w:t>
      </w:r>
      <w:r>
        <w:rPr>
          <w:b/>
        </w:rPr>
        <w:t xml:space="preserve">9999 </w:t>
      </w:r>
      <w:r>
        <w:t xml:space="preserve">by default and </w:t>
      </w:r>
      <w:r>
        <w:rPr>
          <w:b/>
          <w:bCs/>
        </w:rPr>
        <w:t>recognize</w:t>
      </w:r>
      <w:r>
        <w:t xml:space="preserve"> the following </w:t>
      </w:r>
      <w:r>
        <w:rPr>
          <w:b/>
          <w:bCs/>
        </w:rPr>
        <w:t>paths</w:t>
      </w:r>
      <w:r>
        <w:t xml:space="preserve"> with </w:t>
      </w:r>
      <w:r>
        <w:rPr>
          <w:b/>
          <w:bCs/>
        </w:rPr>
        <w:t>methods</w:t>
      </w:r>
      <w:r>
        <w:t>:</w:t>
      </w:r>
    </w:p>
    <w:p w14:paraId="1019CDBE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Get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/origami/all'</w:t>
      </w:r>
    </w:p>
    <w:p w14:paraId="48F6AFD7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Get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/origami/mine</w:t>
      </w:r>
    </w:p>
    <w:p w14:paraId="3AC49F53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/origami/'</w:t>
      </w:r>
    </w:p>
    <w:p w14:paraId="2421134A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/user/register'</w:t>
      </w:r>
    </w:p>
    <w:p w14:paraId="23EDB315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/user/login'</w:t>
      </w:r>
    </w:p>
    <w:p w14:paraId="70FC051E" w14:textId="77777777" w:rsidR="00EC195D" w:rsidRDefault="00EC195D" w:rsidP="00EC195D">
      <w:pPr>
        <w:pStyle w:val="ListParagraph"/>
        <w:numPr>
          <w:ilvl w:val="0"/>
          <w:numId w:val="21"/>
        </w:numPr>
        <w:rPr>
          <w:b/>
        </w:rPr>
      </w:pPr>
      <w:r>
        <w:rPr>
          <w:rFonts w:ascii="Consolas" w:hAnsi="Consolas"/>
          <w:b/>
        </w:rPr>
        <w:t>Post request - 'localhost:9999/</w:t>
      </w:r>
      <w:proofErr w:type="spellStart"/>
      <w:r>
        <w:rPr>
          <w:rFonts w:ascii="Consolas" w:hAnsi="Consolas"/>
          <w:b/>
        </w:rPr>
        <w:t>api</w:t>
      </w:r>
      <w:proofErr w:type="spellEnd"/>
      <w:r>
        <w:rPr>
          <w:rFonts w:ascii="Consolas" w:hAnsi="Consolas"/>
          <w:b/>
        </w:rPr>
        <w:t>/user/logout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Pr="0017404D" w:rsidRDefault="00CE3276" w:rsidP="00CE3276">
      <w:pPr>
        <w:rPr>
          <w:b/>
          <w:u w:val="single"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</w:t>
      </w:r>
      <w:r w:rsidR="000645E5" w:rsidRPr="0017404D">
        <w:rPr>
          <w:b/>
          <w:u w:val="single"/>
        </w:rPr>
        <w:t xml:space="preserve">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68A3" w14:textId="77777777" w:rsidR="001E2E1E" w:rsidRDefault="001E2E1E" w:rsidP="004A2906">
      <w:pPr>
        <w:spacing w:before="0" w:after="0" w:line="240" w:lineRule="auto"/>
      </w:pPr>
      <w:r>
        <w:separator/>
      </w:r>
    </w:p>
  </w:endnote>
  <w:endnote w:type="continuationSeparator" w:id="0">
    <w:p w14:paraId="541F3866" w14:textId="77777777" w:rsidR="001E2E1E" w:rsidRDefault="001E2E1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DF9E6" w14:textId="612826D4" w:rsidR="004A2906" w:rsidRPr="00AC77AD" w:rsidRDefault="004A2906" w:rsidP="007C2AE6">
    <w:pPr>
      <w:pStyle w:val="Footer"/>
    </w:pPr>
    <w:r w:rsidRPr="00D94A22">
      <w:rPr>
        <w:noProof/>
        <w:sz w:val="20"/>
        <w:szCs w:val="20"/>
      </w:rPr>
      <w:drawing>
        <wp:inline distT="0" distB="0" distL="0" distR="0" wp14:anchorId="0E5BF08E" wp14:editId="5C666FD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DB872" w14:textId="77777777" w:rsidR="001E2E1E" w:rsidRDefault="001E2E1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4DD749C" w14:textId="77777777" w:rsidR="001E2E1E" w:rsidRDefault="001E2E1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F131D3"/>
    <w:multiLevelType w:val="hybridMultilevel"/>
    <w:tmpl w:val="4A643E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124489">
    <w:abstractNumId w:val="7"/>
  </w:num>
  <w:num w:numId="2" w16cid:durableId="686366608">
    <w:abstractNumId w:val="3"/>
  </w:num>
  <w:num w:numId="3" w16cid:durableId="184288491">
    <w:abstractNumId w:val="14"/>
  </w:num>
  <w:num w:numId="4" w16cid:durableId="1911840452">
    <w:abstractNumId w:val="15"/>
  </w:num>
  <w:num w:numId="5" w16cid:durableId="736783735">
    <w:abstractNumId w:val="11"/>
  </w:num>
  <w:num w:numId="6" w16cid:durableId="215972460">
    <w:abstractNumId w:val="1"/>
  </w:num>
  <w:num w:numId="7" w16cid:durableId="1562785310">
    <w:abstractNumId w:val="10"/>
  </w:num>
  <w:num w:numId="8" w16cid:durableId="15735135">
    <w:abstractNumId w:val="0"/>
  </w:num>
  <w:num w:numId="9" w16cid:durableId="2003729448">
    <w:abstractNumId w:val="5"/>
  </w:num>
  <w:num w:numId="10" w16cid:durableId="1980109037">
    <w:abstractNumId w:val="18"/>
  </w:num>
  <w:num w:numId="11" w16cid:durableId="1024402635">
    <w:abstractNumId w:val="19"/>
  </w:num>
  <w:num w:numId="12" w16cid:durableId="273949000">
    <w:abstractNumId w:val="12"/>
  </w:num>
  <w:num w:numId="13" w16cid:durableId="1418945480">
    <w:abstractNumId w:val="8"/>
  </w:num>
  <w:num w:numId="14" w16cid:durableId="1883861587">
    <w:abstractNumId w:val="13"/>
  </w:num>
  <w:num w:numId="15" w16cid:durableId="1929345477">
    <w:abstractNumId w:val="20"/>
  </w:num>
  <w:num w:numId="16" w16cid:durableId="1826975121">
    <w:abstractNumId w:val="17"/>
  </w:num>
  <w:num w:numId="17" w16cid:durableId="52507187">
    <w:abstractNumId w:val="4"/>
  </w:num>
  <w:num w:numId="18" w16cid:durableId="1101682519">
    <w:abstractNumId w:val="6"/>
  </w:num>
  <w:num w:numId="19" w16cid:durableId="759109310">
    <w:abstractNumId w:val="2"/>
  </w:num>
  <w:num w:numId="20" w16cid:durableId="489755371">
    <w:abstractNumId w:val="16"/>
  </w:num>
  <w:num w:numId="21" w16cid:durableId="5996045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0B4D06"/>
    <w:rsid w:val="000E03E5"/>
    <w:rsid w:val="0017404D"/>
    <w:rsid w:val="001B0A7B"/>
    <w:rsid w:val="001E2E1E"/>
    <w:rsid w:val="002303AA"/>
    <w:rsid w:val="00264339"/>
    <w:rsid w:val="002A4226"/>
    <w:rsid w:val="00350CDC"/>
    <w:rsid w:val="003778AE"/>
    <w:rsid w:val="003905C1"/>
    <w:rsid w:val="003B7817"/>
    <w:rsid w:val="003F3327"/>
    <w:rsid w:val="0040060F"/>
    <w:rsid w:val="004A2906"/>
    <w:rsid w:val="00520BB2"/>
    <w:rsid w:val="00585C64"/>
    <w:rsid w:val="005F4DA3"/>
    <w:rsid w:val="00656DB6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973B10"/>
    <w:rsid w:val="009801CC"/>
    <w:rsid w:val="00983EC7"/>
    <w:rsid w:val="009B78F2"/>
    <w:rsid w:val="00A00678"/>
    <w:rsid w:val="00B10EF1"/>
    <w:rsid w:val="00B24D9D"/>
    <w:rsid w:val="00BA5EF1"/>
    <w:rsid w:val="00BC2884"/>
    <w:rsid w:val="00C50061"/>
    <w:rsid w:val="00CB46C2"/>
    <w:rsid w:val="00CE3276"/>
    <w:rsid w:val="00CF115D"/>
    <w:rsid w:val="00E17B9F"/>
    <w:rsid w:val="00EC195D"/>
    <w:rsid w:val="00F2396F"/>
    <w:rsid w:val="00F344D3"/>
    <w:rsid w:val="00F51846"/>
    <w:rsid w:val="00FB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5171622/mongoimport-of-json-fi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obomongo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mongodb.com/download-center/commun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102</TotalTime>
  <Pages>14</Pages>
  <Words>299</Words>
  <Characters>1560</Characters>
  <Application>Microsoft Office Word</Application>
  <DocSecurity>0</DocSecurity>
  <Lines>111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Vinh Hoang</cp:lastModifiedBy>
  <cp:revision>9</cp:revision>
  <dcterms:created xsi:type="dcterms:W3CDTF">2019-11-13T14:33:00Z</dcterms:created>
  <dcterms:modified xsi:type="dcterms:W3CDTF">2022-11-22T09:55:00Z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516bb4d29eb76f1b03419f1d24c80bf94264071312dfeb92d1bbaca36fbc2df0</vt:lpwstr>
  </property>
</Properties>
</file>